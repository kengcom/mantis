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insideH w:val="single" w:sz="48" w:space="0" w:color="FFFFFF" w:themeColor="background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2A0F03" w14:paraId="5E279948" w14:textId="77777777">
        <w:tc>
          <w:tcPr>
            <w:tcW w:w="10800" w:type="dxa"/>
            <w:vAlign w:val="center"/>
          </w:tcPr>
          <w:tbl>
            <w:tblPr>
              <w:tblW w:w="5000" w:type="pct"/>
              <w:tblBorders>
                <w:insideH w:val="single" w:sz="48" w:space="0" w:color="FFFFFF" w:themeColor="background1"/>
                <w:insideV w:val="single" w:sz="48" w:space="0" w:color="FFFFFF" w:themeColor="background1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00"/>
              <w:gridCol w:w="5400"/>
            </w:tblGrid>
            <w:tr w:rsidR="002A0F03" w14:paraId="359722F5" w14:textId="77777777">
              <w:trPr>
                <w:trHeight w:hRule="exact" w:val="4320"/>
              </w:trPr>
              <w:tc>
                <w:tcPr>
                  <w:tcW w:w="2500" w:type="pct"/>
                  <w:shd w:val="clear" w:color="auto" w:fill="663366" w:themeFill="accent1"/>
                  <w:vAlign w:val="center"/>
                </w:tcPr>
                <w:p w14:paraId="16C706A0" w14:textId="77777777" w:rsidR="002A0F03" w:rsidRDefault="001872A9" w:rsidP="001872A9">
                  <w:pPr>
                    <w:pStyle w:val="Title"/>
                  </w:pPr>
                  <w:r>
                    <w:t>Manual</w:t>
                  </w:r>
                </w:p>
              </w:tc>
              <w:tc>
                <w:tcPr>
                  <w:tcW w:w="2500" w:type="pct"/>
                </w:tcPr>
                <w:p w14:paraId="6C55E09F" w14:textId="11ED98BA" w:rsidR="002A0F03" w:rsidRDefault="007E5ED8">
                  <w:r>
                    <w:rPr>
                      <w:noProof/>
                    </w:rPr>
                    <w:drawing>
                      <wp:inline distT="0" distB="0" distL="0" distR="0" wp14:anchorId="6308CE44" wp14:editId="19E139C4">
                        <wp:extent cx="3213735" cy="2702161"/>
                        <wp:effectExtent l="0" t="0" r="12065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download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2853" cy="2718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A0F03" w14:paraId="7EA41965" w14:textId="77777777">
              <w:trPr>
                <w:trHeight w:hRule="exact" w:val="4320"/>
              </w:trPr>
              <w:tc>
                <w:tcPr>
                  <w:tcW w:w="2500" w:type="pct"/>
                </w:tcPr>
                <w:p w14:paraId="0224D9C3" w14:textId="77777777" w:rsidR="002A0F03" w:rsidRDefault="001872A9">
                  <w:r>
                    <w:rPr>
                      <w:noProof/>
                    </w:rPr>
                    <w:drawing>
                      <wp:inline distT="0" distB="0" distL="0" distR="0" wp14:anchorId="74E3785F" wp14:editId="558DD4B7">
                        <wp:extent cx="3390900" cy="2669540"/>
                        <wp:effectExtent l="0" t="0" r="1270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so_shipping_container_by_viper9x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0900" cy="2669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</w:tcPr>
                <w:p w14:paraId="5AC2CFA0" w14:textId="77777777" w:rsidR="002A0F03" w:rsidRDefault="001872A9">
                  <w:r>
                    <w:rPr>
                      <w:noProof/>
                    </w:rPr>
                    <w:drawing>
                      <wp:inline distT="0" distB="0" distL="0" distR="0" wp14:anchorId="3D26423A" wp14:editId="7FC78B6D">
                        <wp:extent cx="3390900" cy="2669540"/>
                        <wp:effectExtent l="0" t="0" r="1270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3_container_ship.jp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0900" cy="2669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86F3A97" w14:textId="77777777" w:rsidR="002A0F03" w:rsidRDefault="002A0F03"/>
        </w:tc>
      </w:tr>
      <w:tr w:rsidR="002A0F03" w14:paraId="79EF1707" w14:textId="77777777">
        <w:trPr>
          <w:trHeight w:hRule="exact" w:val="5400"/>
        </w:trPr>
        <w:tc>
          <w:tcPr>
            <w:tcW w:w="10800" w:type="dxa"/>
            <w:shd w:val="clear" w:color="auto" w:fill="666699" w:themeFill="accent3"/>
            <w:vAlign w:val="center"/>
          </w:tcPr>
          <w:p w14:paraId="303044AF" w14:textId="302CD30C" w:rsidR="002A0F03" w:rsidRDefault="00113FD6">
            <w:pPr>
              <w:pStyle w:val="Subtitle"/>
              <w:rPr>
                <w:cs/>
                <w:lang w:bidi="th-TH"/>
              </w:rPr>
            </w:pPr>
            <w:r>
              <w:t xml:space="preserve">Setup </w:t>
            </w:r>
            <w:r w:rsidR="00254A86">
              <w:t>Mantis System</w:t>
            </w:r>
          </w:p>
          <w:p w14:paraId="46C7CC22" w14:textId="703543B4" w:rsidR="002A0F03" w:rsidRDefault="002A0F03" w:rsidP="00D467C6">
            <w:pPr>
              <w:pStyle w:val="BlockText"/>
              <w:ind w:left="0"/>
            </w:pPr>
          </w:p>
        </w:tc>
      </w:tr>
    </w:tbl>
    <w:p w14:paraId="64537036" w14:textId="77777777" w:rsidR="002A0F03" w:rsidRDefault="00154351">
      <w:r>
        <w:br w:type="page"/>
      </w:r>
    </w:p>
    <w:p w14:paraId="7E7EC27B" w14:textId="02446172" w:rsidR="002A0F03" w:rsidRDefault="005C7F6E" w:rsidP="003F01B3">
      <w:pPr>
        <w:pStyle w:val="Heading1"/>
      </w:pPr>
      <w:r>
        <w:lastRenderedPageBreak/>
        <w:t>Prerequisite</w: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562"/>
        <w:gridCol w:w="4846"/>
        <w:gridCol w:w="2691"/>
        <w:gridCol w:w="2691"/>
      </w:tblGrid>
      <w:tr w:rsidR="00412505" w14:paraId="666BFEEC" w14:textId="77777777" w:rsidTr="004125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42C9AA8" w14:textId="05F329A2" w:rsidR="00412505" w:rsidRDefault="00412505" w:rsidP="00412505">
            <w:pPr>
              <w:jc w:val="center"/>
            </w:pPr>
            <w:r>
              <w:t>No</w:t>
            </w:r>
          </w:p>
        </w:tc>
        <w:tc>
          <w:tcPr>
            <w:tcW w:w="4846" w:type="dxa"/>
          </w:tcPr>
          <w:p w14:paraId="2E35F294" w14:textId="5C90D6C9" w:rsidR="00412505" w:rsidRDefault="00412505" w:rsidP="004125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691" w:type="dxa"/>
          </w:tcPr>
          <w:p w14:paraId="66A7DF8B" w14:textId="20C5C24B" w:rsidR="00412505" w:rsidRDefault="00412505" w:rsidP="004125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Specification</w:t>
            </w:r>
          </w:p>
        </w:tc>
        <w:tc>
          <w:tcPr>
            <w:tcW w:w="2691" w:type="dxa"/>
          </w:tcPr>
          <w:p w14:paraId="5137D826" w14:textId="5DBB8120" w:rsidR="00412505" w:rsidRDefault="00412505" w:rsidP="004125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412505" w14:paraId="100409A8" w14:textId="77777777" w:rsidTr="00412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81F8AC2" w14:textId="7D558635" w:rsidR="00412505" w:rsidRDefault="00412505">
            <w:r>
              <w:t>1</w:t>
            </w:r>
          </w:p>
        </w:tc>
        <w:tc>
          <w:tcPr>
            <w:tcW w:w="4846" w:type="dxa"/>
          </w:tcPr>
          <w:p w14:paraId="4D1B2B50" w14:textId="7279A0EA" w:rsidR="00412505" w:rsidRDefault="00254A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Source Code of Mantis to Container</w:t>
            </w:r>
          </w:p>
        </w:tc>
        <w:tc>
          <w:tcPr>
            <w:tcW w:w="2691" w:type="dxa"/>
          </w:tcPr>
          <w:p w14:paraId="2659790D" w14:textId="12D385D8" w:rsidR="00412505" w:rsidRDefault="004125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Ubuntu 16.04</w:t>
            </w:r>
          </w:p>
        </w:tc>
        <w:tc>
          <w:tcPr>
            <w:tcW w:w="2691" w:type="dxa"/>
          </w:tcPr>
          <w:p w14:paraId="5185AB28" w14:textId="77777777" w:rsidR="00412505" w:rsidRDefault="004125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BE7EE51" w14:textId="39F0897D" w:rsidR="00481AE1" w:rsidRDefault="00481AE1">
      <w:pPr>
        <w:rPr>
          <w:rFonts w:asciiTheme="majorHAnsi" w:eastAsiaTheme="majorEastAsia" w:hAnsiTheme="majorHAnsi" w:cstheme="majorBidi"/>
          <w:color w:val="4C264C" w:themeColor="accent1" w:themeShade="BF"/>
          <w:sz w:val="24"/>
          <w:szCs w:val="26"/>
        </w:rPr>
      </w:pPr>
      <w:r>
        <w:br w:type="page"/>
      </w:r>
    </w:p>
    <w:p w14:paraId="5BD75527" w14:textId="77777777" w:rsidR="00724B88" w:rsidRDefault="00724B88" w:rsidP="00CB3C7C">
      <w:pPr>
        <w:pStyle w:val="Heading2"/>
      </w:pPr>
    </w:p>
    <w:p w14:paraId="3BAE9AE7" w14:textId="28FDA9D2" w:rsidR="00724B88" w:rsidRDefault="00412505" w:rsidP="00724B88">
      <w:pPr>
        <w:pStyle w:val="Heading1"/>
      </w:pPr>
      <w:r>
        <w:t xml:space="preserve">Setup </w:t>
      </w:r>
      <w:r w:rsidR="00254A86">
        <w:t>Mantis Step-by-Step</w:t>
      </w:r>
    </w:p>
    <w:p w14:paraId="2C6BBA58" w14:textId="0474B0E8" w:rsidR="000D495D" w:rsidRDefault="00B95765" w:rsidP="00CB3C7C">
      <w:pPr>
        <w:pStyle w:val="ListParagraph"/>
        <w:numPr>
          <w:ilvl w:val="0"/>
          <w:numId w:val="1"/>
        </w:numPr>
      </w:pPr>
      <w:r>
        <w:t xml:space="preserve">Access </w:t>
      </w:r>
      <w:proofErr w:type="spellStart"/>
      <w:r>
        <w:t>url</w:t>
      </w:r>
      <w:proofErr w:type="spellEnd"/>
      <w:r>
        <w:t xml:space="preserve">: </w:t>
      </w:r>
      <w:hyperlink r:id="rId13" w:history="1">
        <w:r w:rsidR="008F77EC" w:rsidRPr="00006EE6">
          <w:rPr>
            <w:rStyle w:val="Hyperlink"/>
          </w:rPr>
          <w:t>http://x.x.x.x:8010/admin/install.php</w:t>
        </w:r>
      </w:hyperlink>
      <w:r w:rsidR="008F77EC">
        <w:t xml:space="preserve"> and fill-in </w:t>
      </w:r>
    </w:p>
    <w:p w14:paraId="51C31895" w14:textId="20F9DB5F" w:rsidR="00B95765" w:rsidRDefault="00CA130E" w:rsidP="00B342E6">
      <w:pPr>
        <w:ind w:left="360"/>
        <w:rPr>
          <w:lang w:bidi="th-TH"/>
        </w:rPr>
      </w:pPr>
      <w:r w:rsidRPr="00CA130E">
        <w:rPr>
          <w:lang w:bidi="th-TH"/>
        </w:rPr>
        <w:drawing>
          <wp:inline distT="0" distB="0" distL="0" distR="0" wp14:anchorId="2C61A294" wp14:editId="428A1EB4">
            <wp:extent cx="4507363" cy="32782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034" cy="32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827B" w14:textId="22E7FB41" w:rsidR="00CB3C7C" w:rsidRDefault="008F77EC" w:rsidP="00CB3C7C">
      <w:pPr>
        <w:pStyle w:val="ListParagraph"/>
        <w:numPr>
          <w:ilvl w:val="0"/>
          <w:numId w:val="1"/>
        </w:numPr>
      </w:pPr>
      <w:r>
        <w:t xml:space="preserve">Mantis will show result for </w:t>
      </w:r>
      <w:r w:rsidR="00CA130E">
        <w:t>install and configure database as below:</w:t>
      </w:r>
    </w:p>
    <w:p w14:paraId="688FBC39" w14:textId="51AC8857" w:rsidR="0019547C" w:rsidRDefault="008F77EC" w:rsidP="00D2390C">
      <w:pPr>
        <w:ind w:firstLine="360"/>
      </w:pPr>
      <w:r w:rsidRPr="008F77EC">
        <w:drawing>
          <wp:inline distT="0" distB="0" distL="0" distR="0" wp14:anchorId="62F75855" wp14:editId="0C2C68CF">
            <wp:extent cx="4507363" cy="3077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546" cy="30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29CA" w14:textId="5593183D" w:rsidR="00BB6D4D" w:rsidRDefault="00BB6D4D" w:rsidP="00E601F6">
      <w:pPr>
        <w:pStyle w:val="ListParagraph"/>
        <w:numPr>
          <w:ilvl w:val="0"/>
          <w:numId w:val="1"/>
        </w:numPr>
      </w:pPr>
      <w:r>
        <w:lastRenderedPageBreak/>
        <w:t>Click</w:t>
      </w:r>
      <w:proofErr w:type="gramStart"/>
      <w:r>
        <w:t>:</w:t>
      </w:r>
      <w:r w:rsidR="00B603B3">
        <w:t>”</w:t>
      </w:r>
      <w:proofErr w:type="spellStart"/>
      <w:r w:rsidR="00B603B3">
        <w:t>Continute</w:t>
      </w:r>
      <w:proofErr w:type="spellEnd"/>
      <w:proofErr w:type="gramEnd"/>
      <w:r w:rsidR="00B603B3">
        <w:t>” for start log in</w:t>
      </w:r>
    </w:p>
    <w:p w14:paraId="6E651873" w14:textId="0B912AE7" w:rsidR="00BB6D4D" w:rsidRDefault="00B603B3" w:rsidP="00BB6D4D">
      <w:pPr>
        <w:ind w:left="360"/>
      </w:pPr>
      <w:r w:rsidRPr="00B603B3">
        <w:drawing>
          <wp:inline distT="0" distB="0" distL="0" distR="0" wp14:anchorId="5B27920B" wp14:editId="17C22284">
            <wp:extent cx="6858000" cy="1668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1F23" w14:textId="219ECBE5" w:rsidR="00FE686A" w:rsidRDefault="00CA130E" w:rsidP="00E601F6">
      <w:pPr>
        <w:pStyle w:val="ListParagraph"/>
        <w:numPr>
          <w:ilvl w:val="0"/>
          <w:numId w:val="1"/>
        </w:numPr>
      </w:pPr>
      <w:r>
        <w:t>Mantis will return login page</w:t>
      </w:r>
      <w:r w:rsidR="004407F9">
        <w:t>: (Username: Administrator, Password: root)</w:t>
      </w:r>
    </w:p>
    <w:p w14:paraId="0BC86386" w14:textId="77EFDBE3" w:rsidR="004407F9" w:rsidRDefault="004407F9" w:rsidP="004407F9">
      <w:pPr>
        <w:ind w:left="360"/>
      </w:pPr>
      <w:r w:rsidRPr="004407F9">
        <w:drawing>
          <wp:inline distT="0" distB="0" distL="0" distR="0" wp14:anchorId="47D3873B" wp14:editId="0818F6C0">
            <wp:extent cx="4393063" cy="234093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884" cy="23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9316" w14:textId="3F81A11F" w:rsidR="004407F9" w:rsidRDefault="004407F9" w:rsidP="004407F9">
      <w:pPr>
        <w:ind w:left="360"/>
      </w:pPr>
      <w:r w:rsidRPr="004407F9">
        <w:drawing>
          <wp:inline distT="0" distB="0" distL="0" distR="0" wp14:anchorId="6B0EF248" wp14:editId="6DF09912">
            <wp:extent cx="4393063" cy="221768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555" cy="22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3F0F" w14:textId="47C8B8EE" w:rsidR="00E601F6" w:rsidRDefault="00E601F6" w:rsidP="00CA130E"/>
    <w:p w14:paraId="5D76BDBC" w14:textId="77777777" w:rsidR="004407F9" w:rsidRDefault="004407F9">
      <w:r>
        <w:br w:type="page"/>
      </w:r>
    </w:p>
    <w:p w14:paraId="2F59AB77" w14:textId="08A46009" w:rsidR="004407F9" w:rsidRDefault="004407F9" w:rsidP="00C42345">
      <w:pPr>
        <w:pStyle w:val="ListParagraph"/>
        <w:numPr>
          <w:ilvl w:val="0"/>
          <w:numId w:val="1"/>
        </w:numPr>
      </w:pPr>
      <w:r>
        <w:lastRenderedPageBreak/>
        <w:t xml:space="preserve">Mantis dashboard will represent. Click Administrator </w:t>
      </w:r>
      <w:r>
        <w:sym w:font="Wingdings" w:char="F0E8"/>
      </w:r>
      <w:r>
        <w:t xml:space="preserve"> Logout </w:t>
      </w:r>
    </w:p>
    <w:p w14:paraId="64DD6A5A" w14:textId="45CDC0FE" w:rsidR="004407F9" w:rsidRDefault="004407F9" w:rsidP="004407F9">
      <w:pPr>
        <w:ind w:left="360"/>
      </w:pPr>
      <w:r w:rsidRPr="004407F9">
        <w:drawing>
          <wp:inline distT="0" distB="0" distL="0" distR="0" wp14:anchorId="0171BB46" wp14:editId="034BA808">
            <wp:extent cx="6858000" cy="2205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F953" w14:textId="363490B3" w:rsidR="004407F9" w:rsidRDefault="004407F9" w:rsidP="004407F9">
      <w:pPr>
        <w:ind w:left="360"/>
      </w:pPr>
      <w:r w:rsidRPr="004407F9">
        <w:drawing>
          <wp:inline distT="0" distB="0" distL="0" distR="0" wp14:anchorId="199FE2CB" wp14:editId="0D6525F1">
            <wp:extent cx="1878463" cy="99448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2160" cy="10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C9BA" w14:textId="1BCF63CE" w:rsidR="004407F9" w:rsidRDefault="00095DC7" w:rsidP="00C42345">
      <w:pPr>
        <w:pStyle w:val="ListParagraph"/>
        <w:numPr>
          <w:ilvl w:val="0"/>
          <w:numId w:val="1"/>
        </w:numPr>
      </w:pPr>
      <w:r>
        <w:t xml:space="preserve">Back to Terminal and </w:t>
      </w:r>
      <w:r w:rsidR="0020078F">
        <w:t>Change mode to e</w:t>
      </w:r>
      <w:r>
        <w:t xml:space="preserve">dit </w:t>
      </w:r>
      <w:r w:rsidR="0020078F">
        <w:t xml:space="preserve">file on </w:t>
      </w:r>
      <w:r>
        <w:t xml:space="preserve">folder </w:t>
      </w:r>
      <w:r w:rsidR="0020078F">
        <w:t>(</w:t>
      </w:r>
      <w:r>
        <w:t>/</w:t>
      </w:r>
      <w:proofErr w:type="spellStart"/>
      <w:r>
        <w:t>config</w:t>
      </w:r>
      <w:proofErr w:type="spellEnd"/>
      <w:r>
        <w:t>/</w:t>
      </w:r>
      <w:proofErr w:type="spellStart"/>
      <w:r>
        <w:t>config_inc.php</w:t>
      </w:r>
      <w:proofErr w:type="spellEnd"/>
      <w:r w:rsidR="0020078F">
        <w:t>)</w:t>
      </w:r>
    </w:p>
    <w:p w14:paraId="25F6FF49" w14:textId="70F15AFB" w:rsidR="00095DC7" w:rsidRDefault="0020078F" w:rsidP="004C032C">
      <w:pPr>
        <w:ind w:left="360"/>
      </w:pPr>
      <w:r w:rsidRPr="0020078F">
        <w:drawing>
          <wp:inline distT="0" distB="0" distL="0" distR="0" wp14:anchorId="23EE961F" wp14:editId="745FCCE1">
            <wp:extent cx="4621663" cy="836607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2547" cy="8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0182" w14:textId="36C00849" w:rsidR="00D71CD5" w:rsidRDefault="004C032C" w:rsidP="00D71CD5">
      <w:pPr>
        <w:pStyle w:val="ListParagraph"/>
        <w:numPr>
          <w:ilvl w:val="0"/>
          <w:numId w:val="1"/>
        </w:numPr>
      </w:pPr>
      <w:r>
        <w:t xml:space="preserve">Add configure </w:t>
      </w:r>
      <w:r w:rsidR="00D71CD5">
        <w:t>as expect</w:t>
      </w:r>
    </w:p>
    <w:p w14:paraId="23FAC061" w14:textId="33FF1564" w:rsidR="004407F9" w:rsidRDefault="00D71CD5" w:rsidP="00C42345">
      <w:pPr>
        <w:pStyle w:val="ListParagraph"/>
        <w:numPr>
          <w:ilvl w:val="0"/>
          <w:numId w:val="1"/>
        </w:numPr>
      </w:pPr>
      <w:r>
        <w:t xml:space="preserve">Restart container and </w:t>
      </w:r>
      <w:proofErr w:type="spellStart"/>
      <w:r>
        <w:t>relogon</w:t>
      </w:r>
      <w:proofErr w:type="spellEnd"/>
      <w:r>
        <w:t xml:space="preserve"> system</w:t>
      </w:r>
    </w:p>
    <w:p w14:paraId="1E3DFB59" w14:textId="3C1CA450" w:rsidR="0044511A" w:rsidRDefault="00542D4A" w:rsidP="009823C3">
      <w:pPr>
        <w:ind w:left="360"/>
      </w:pPr>
      <w:bookmarkStart w:id="0" w:name="_GoBack"/>
      <w:bookmarkEnd w:id="0"/>
      <w:r w:rsidRPr="00542D4A">
        <w:rPr>
          <w:noProof/>
        </w:rPr>
        <w:drawing>
          <wp:inline distT="0" distB="0" distL="0" distR="0" wp14:anchorId="31D87338" wp14:editId="68B3BB5F">
            <wp:extent cx="5421763" cy="1301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615" cy="132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11A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59C84E" w14:textId="77777777" w:rsidR="00ED2D0D" w:rsidRDefault="00ED2D0D">
      <w:pPr>
        <w:spacing w:after="0" w:line="240" w:lineRule="auto"/>
      </w:pPr>
      <w:r>
        <w:separator/>
      </w:r>
    </w:p>
  </w:endnote>
  <w:endnote w:type="continuationSeparator" w:id="0">
    <w:p w14:paraId="2E47208F" w14:textId="77777777" w:rsidR="00ED2D0D" w:rsidRDefault="00ED2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メイリオ"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9E1640" w14:textId="77777777" w:rsidR="00ED2D0D" w:rsidRDefault="00ED2D0D">
      <w:pPr>
        <w:spacing w:after="0" w:line="240" w:lineRule="auto"/>
      </w:pPr>
      <w:r>
        <w:separator/>
      </w:r>
    </w:p>
  </w:footnote>
  <w:footnote w:type="continuationSeparator" w:id="0">
    <w:p w14:paraId="3A5279F2" w14:textId="77777777" w:rsidR="00ED2D0D" w:rsidRDefault="00ED2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97BB2"/>
    <w:multiLevelType w:val="hybridMultilevel"/>
    <w:tmpl w:val="6EC64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432F9A"/>
    <w:multiLevelType w:val="hybridMultilevel"/>
    <w:tmpl w:val="6EC64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73BC9"/>
    <w:multiLevelType w:val="hybridMultilevel"/>
    <w:tmpl w:val="6EC64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AC6E29"/>
    <w:multiLevelType w:val="hybridMultilevel"/>
    <w:tmpl w:val="F61AE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25450D"/>
    <w:multiLevelType w:val="hybridMultilevel"/>
    <w:tmpl w:val="BAA25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2A9"/>
    <w:rsid w:val="000173D5"/>
    <w:rsid w:val="00023448"/>
    <w:rsid w:val="00054C64"/>
    <w:rsid w:val="00060324"/>
    <w:rsid w:val="00095DC7"/>
    <w:rsid w:val="00096624"/>
    <w:rsid w:val="000B5066"/>
    <w:rsid w:val="000C1332"/>
    <w:rsid w:val="000D2622"/>
    <w:rsid w:val="000D495D"/>
    <w:rsid w:val="0010093C"/>
    <w:rsid w:val="00113FD6"/>
    <w:rsid w:val="00154351"/>
    <w:rsid w:val="0017010C"/>
    <w:rsid w:val="00173F3A"/>
    <w:rsid w:val="001872A9"/>
    <w:rsid w:val="00192C8D"/>
    <w:rsid w:val="0019547C"/>
    <w:rsid w:val="001A4EE8"/>
    <w:rsid w:val="001D2982"/>
    <w:rsid w:val="0020078F"/>
    <w:rsid w:val="002226AD"/>
    <w:rsid w:val="0023575A"/>
    <w:rsid w:val="00250AA0"/>
    <w:rsid w:val="00251586"/>
    <w:rsid w:val="00254A86"/>
    <w:rsid w:val="00264930"/>
    <w:rsid w:val="0028221D"/>
    <w:rsid w:val="002A0F03"/>
    <w:rsid w:val="002A474F"/>
    <w:rsid w:val="002B1556"/>
    <w:rsid w:val="002E11CE"/>
    <w:rsid w:val="002E7D87"/>
    <w:rsid w:val="00303B3D"/>
    <w:rsid w:val="00320A81"/>
    <w:rsid w:val="003238E5"/>
    <w:rsid w:val="0034609D"/>
    <w:rsid w:val="00351A57"/>
    <w:rsid w:val="00381A35"/>
    <w:rsid w:val="003B377E"/>
    <w:rsid w:val="003D72FB"/>
    <w:rsid w:val="003E06AA"/>
    <w:rsid w:val="003F01B3"/>
    <w:rsid w:val="003F3E20"/>
    <w:rsid w:val="00412505"/>
    <w:rsid w:val="00417ED8"/>
    <w:rsid w:val="004407F9"/>
    <w:rsid w:val="00443E8B"/>
    <w:rsid w:val="0044511A"/>
    <w:rsid w:val="00463F8A"/>
    <w:rsid w:val="00481AE1"/>
    <w:rsid w:val="004B25CA"/>
    <w:rsid w:val="004C032C"/>
    <w:rsid w:val="004C6C7F"/>
    <w:rsid w:val="004F4174"/>
    <w:rsid w:val="00501DA5"/>
    <w:rsid w:val="00541DDA"/>
    <w:rsid w:val="00542D4A"/>
    <w:rsid w:val="00550E91"/>
    <w:rsid w:val="00556F97"/>
    <w:rsid w:val="00577E38"/>
    <w:rsid w:val="005A08E6"/>
    <w:rsid w:val="005C4CF5"/>
    <w:rsid w:val="005C7F6E"/>
    <w:rsid w:val="005E4875"/>
    <w:rsid w:val="005F72C7"/>
    <w:rsid w:val="006039D6"/>
    <w:rsid w:val="00682D53"/>
    <w:rsid w:val="006B0C5F"/>
    <w:rsid w:val="006B2113"/>
    <w:rsid w:val="006B6BD0"/>
    <w:rsid w:val="006C40E5"/>
    <w:rsid w:val="006C50F7"/>
    <w:rsid w:val="006D42A0"/>
    <w:rsid w:val="006E65B3"/>
    <w:rsid w:val="006E67A5"/>
    <w:rsid w:val="00712CE8"/>
    <w:rsid w:val="00724B88"/>
    <w:rsid w:val="007624EB"/>
    <w:rsid w:val="00793F10"/>
    <w:rsid w:val="007A0A41"/>
    <w:rsid w:val="007A1E01"/>
    <w:rsid w:val="007D4CA6"/>
    <w:rsid w:val="007D7A02"/>
    <w:rsid w:val="007E5ED8"/>
    <w:rsid w:val="0083601A"/>
    <w:rsid w:val="00871CF1"/>
    <w:rsid w:val="00877F11"/>
    <w:rsid w:val="00885082"/>
    <w:rsid w:val="008918FF"/>
    <w:rsid w:val="008A4DE3"/>
    <w:rsid w:val="008C12B0"/>
    <w:rsid w:val="008F77EC"/>
    <w:rsid w:val="00934B09"/>
    <w:rsid w:val="0096013C"/>
    <w:rsid w:val="00980080"/>
    <w:rsid w:val="009823C3"/>
    <w:rsid w:val="009A3556"/>
    <w:rsid w:val="009A57E8"/>
    <w:rsid w:val="009A635E"/>
    <w:rsid w:val="009C66DF"/>
    <w:rsid w:val="009F428C"/>
    <w:rsid w:val="00A002D0"/>
    <w:rsid w:val="00A16009"/>
    <w:rsid w:val="00A31DFC"/>
    <w:rsid w:val="00A40B4B"/>
    <w:rsid w:val="00A85257"/>
    <w:rsid w:val="00AB5A38"/>
    <w:rsid w:val="00AC3B7A"/>
    <w:rsid w:val="00AD3EBF"/>
    <w:rsid w:val="00B33866"/>
    <w:rsid w:val="00B342E6"/>
    <w:rsid w:val="00B46960"/>
    <w:rsid w:val="00B57EA1"/>
    <w:rsid w:val="00B603B3"/>
    <w:rsid w:val="00B921F9"/>
    <w:rsid w:val="00B92760"/>
    <w:rsid w:val="00B95765"/>
    <w:rsid w:val="00BA44AB"/>
    <w:rsid w:val="00BA7E49"/>
    <w:rsid w:val="00BB6D4D"/>
    <w:rsid w:val="00BF518F"/>
    <w:rsid w:val="00C0159D"/>
    <w:rsid w:val="00C048A9"/>
    <w:rsid w:val="00C04CB6"/>
    <w:rsid w:val="00C07A90"/>
    <w:rsid w:val="00C230E7"/>
    <w:rsid w:val="00C34657"/>
    <w:rsid w:val="00C42345"/>
    <w:rsid w:val="00C449CC"/>
    <w:rsid w:val="00C665E9"/>
    <w:rsid w:val="00C71DCD"/>
    <w:rsid w:val="00C72E65"/>
    <w:rsid w:val="00C7788E"/>
    <w:rsid w:val="00C77B1F"/>
    <w:rsid w:val="00C77FED"/>
    <w:rsid w:val="00C80A1A"/>
    <w:rsid w:val="00CA130E"/>
    <w:rsid w:val="00CB3C7C"/>
    <w:rsid w:val="00CE3A53"/>
    <w:rsid w:val="00CE5A0E"/>
    <w:rsid w:val="00CF3B0D"/>
    <w:rsid w:val="00CF55C8"/>
    <w:rsid w:val="00D2390C"/>
    <w:rsid w:val="00D467C6"/>
    <w:rsid w:val="00D53B14"/>
    <w:rsid w:val="00D71CD5"/>
    <w:rsid w:val="00DC0C31"/>
    <w:rsid w:val="00DE1062"/>
    <w:rsid w:val="00DE6985"/>
    <w:rsid w:val="00E141A0"/>
    <w:rsid w:val="00E3690E"/>
    <w:rsid w:val="00E43008"/>
    <w:rsid w:val="00E451B7"/>
    <w:rsid w:val="00E601F6"/>
    <w:rsid w:val="00E63077"/>
    <w:rsid w:val="00E97034"/>
    <w:rsid w:val="00EB5C15"/>
    <w:rsid w:val="00ED2D0D"/>
    <w:rsid w:val="00EE17BA"/>
    <w:rsid w:val="00EE2EC3"/>
    <w:rsid w:val="00EE364E"/>
    <w:rsid w:val="00EE7C73"/>
    <w:rsid w:val="00F3266C"/>
    <w:rsid w:val="00F43EAC"/>
    <w:rsid w:val="00F529D2"/>
    <w:rsid w:val="00F61832"/>
    <w:rsid w:val="00F83278"/>
    <w:rsid w:val="00FB2B84"/>
    <w:rsid w:val="00FD4CC5"/>
    <w:rsid w:val="00FD62B1"/>
    <w:rsid w:val="00FE686A"/>
    <w:rsid w:val="00FE754D"/>
    <w:rsid w:val="00FF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E2C7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3"/>
    <w:qFormat/>
    <w:pPr>
      <w:keepNext/>
      <w:keepLines/>
      <w:pBdr>
        <w:top w:val="single" w:sz="4" w:space="31" w:color="663366" w:themeColor="accent1"/>
        <w:bottom w:val="single" w:sz="4" w:space="31" w:color="663366" w:themeColor="accent1"/>
      </w:pBdr>
      <w:shd w:val="clear" w:color="auto" w:fill="663366" w:themeFill="accent1"/>
      <w:spacing w:after="32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olor w:val="FFFFFF" w:themeColor="background1"/>
      <w:sz w:val="5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60" w:line="288" w:lineRule="auto"/>
      <w:contextualSpacing/>
      <w:outlineLvl w:val="1"/>
    </w:pPr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4"/>
    </w:pPr>
    <w:rPr>
      <w:rFonts w:asciiTheme="majorHAnsi" w:eastAsiaTheme="majorEastAsia" w:hAnsiTheme="majorHAnsi" w:cstheme="majorBidi"/>
      <w:color w:val="4C264C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5"/>
    </w:pPr>
    <w:rPr>
      <w:rFonts w:asciiTheme="majorHAnsi" w:eastAsiaTheme="majorEastAsia" w:hAnsiTheme="majorHAnsi" w:cstheme="majorBidi"/>
      <w:color w:val="321932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120" w:line="240" w:lineRule="auto"/>
      <w:ind w:left="1440" w:right="1440"/>
      <w:contextualSpacing/>
    </w:pPr>
    <w:rPr>
      <w:rFonts w:eastAsiaTheme="minorEastAsia"/>
      <w:color w:val="FFFFFF" w:themeColor="background1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52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FFFFF" w:themeColor="background1"/>
      <w:sz w:val="52"/>
      <w:szCs w:val="32"/>
      <w:shd w:val="clear" w:color="auto" w:fill="663366" w:themeFill="accent1"/>
    </w:rPr>
  </w:style>
  <w:style w:type="paragraph" w:styleId="BlockText">
    <w:name w:val="Block Text"/>
    <w:basedOn w:val="Normal"/>
    <w:uiPriority w:val="3"/>
    <w:unhideWhenUsed/>
    <w:qFormat/>
    <w:pPr>
      <w:spacing w:line="240" w:lineRule="auto"/>
      <w:ind w:left="1440" w:right="1440"/>
    </w:pPr>
    <w:rPr>
      <w:rFonts w:eastAsiaTheme="minorEastAsia"/>
      <w:b/>
      <w:iCs/>
      <w:color w:val="FFFFFF" w:themeColor="background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C264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2193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ListParagraph">
    <w:name w:val="List Paragraph"/>
    <w:basedOn w:val="Normal"/>
    <w:uiPriority w:val="34"/>
    <w:unhideWhenUsed/>
    <w:qFormat/>
    <w:rsid w:val="00CB3C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377E"/>
    <w:rPr>
      <w:color w:val="BC5FBC" w:themeColor="hyperlink"/>
      <w:u w:val="single"/>
    </w:rPr>
  </w:style>
  <w:style w:type="table" w:styleId="GridTable5Dark-Accent4">
    <w:name w:val="Grid Table 5 Dark Accent 4"/>
    <w:basedOn w:val="TableNormal"/>
    <w:uiPriority w:val="50"/>
    <w:rsid w:val="0041250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EA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99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99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99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9966" w:themeFill="accent4"/>
      </w:tcPr>
    </w:tblStylePr>
    <w:tblStylePr w:type="band1Vert">
      <w:tblPr/>
      <w:tcPr>
        <w:shd w:val="clear" w:color="auto" w:fill="D6D6C1" w:themeFill="accent4" w:themeFillTint="66"/>
      </w:tcPr>
    </w:tblStylePr>
    <w:tblStylePr w:type="band1Horz">
      <w:tblPr/>
      <w:tcPr>
        <w:shd w:val="clear" w:color="auto" w:fill="D6D6C1" w:themeFill="accent4" w:themeFillTint="66"/>
      </w:tcPr>
    </w:tblStylePr>
  </w:style>
  <w:style w:type="table" w:styleId="ListTable1Light">
    <w:name w:val="List Table 1 Light"/>
    <w:basedOn w:val="TableNormal"/>
    <w:uiPriority w:val="46"/>
    <w:rsid w:val="0041250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1D"/>
    <w:rPr>
      <w:rFonts w:ascii="Courier New" w:hAnsi="Courier New" w:cs="Courier"/>
      <w:color w:val="auto"/>
    </w:rPr>
  </w:style>
  <w:style w:type="character" w:styleId="HTMLCode">
    <w:name w:val="HTML Code"/>
    <w:basedOn w:val="DefaultParagraphFont"/>
    <w:uiPriority w:val="99"/>
    <w:semiHidden/>
    <w:unhideWhenUsed/>
    <w:rsid w:val="0028221D"/>
    <w:rPr>
      <w:rFonts w:ascii="Courier New" w:eastAsiaTheme="minorHAnsi" w:hAnsi="Courier New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6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hyperlink" Target="http://x.x.x.x:8010/admin/install.php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parnlueangphoonlap/Library/Containers/com.microsoft.Word/Data/Library/Caches/1033/TM10002089/Brochure.dotx" TargetMode="External"/></Relationships>
</file>

<file path=word/theme/theme1.xml><?xml version="1.0" encoding="utf-8"?>
<a:theme xmlns:a="http://schemas.openxmlformats.org/drawingml/2006/main" name="Advantage Brochure">
  <a:themeElements>
    <a:clrScheme name="Advantage">
      <a:dk1>
        <a:sysClr val="windowText" lastClr="000000"/>
      </a:dk1>
      <a:lt1>
        <a:sysClr val="window" lastClr="FFFFFF"/>
      </a:lt1>
      <a:dk2>
        <a:srgbClr val="2B142D"/>
      </a:dk2>
      <a:lt2>
        <a:srgbClr val="C3AFCC"/>
      </a:lt2>
      <a:accent1>
        <a:srgbClr val="663366"/>
      </a:accent1>
      <a:accent2>
        <a:srgbClr val="330F42"/>
      </a:accent2>
      <a:accent3>
        <a:srgbClr val="666699"/>
      </a:accent3>
      <a:accent4>
        <a:srgbClr val="999966"/>
      </a:accent4>
      <a:accent5>
        <a:srgbClr val="F7901E"/>
      </a:accent5>
      <a:accent6>
        <a:srgbClr val="A3A101"/>
      </a:accent6>
      <a:hlink>
        <a:srgbClr val="BC5FBC"/>
      </a:hlink>
      <a:folHlink>
        <a:srgbClr val="9775A7"/>
      </a:folHlink>
    </a:clrScheme>
    <a:fontScheme name="Corbel">
      <a:maj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Advantage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6000000" scaled="1"/>
        </a:gradFill>
        <a:gradFill rotWithShape="1">
          <a:gsLst>
            <a:gs pos="0">
              <a:schemeClr val="phClr"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54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63500" dist="25400" dir="5400000" rotWithShape="0">
              <a:srgbClr val="808080">
                <a:alpha val="7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twoPt" dir="tl">
              <a:rot lat="0" lon="0" rev="4500000"/>
            </a:lightRig>
          </a:scene3d>
          <a:sp3d>
            <a:bevelT w="635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1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DAACA56-6547-4F01-94B0-3BD1AE9C7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290F5A-49DE-486C-9281-3D7A745E98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741E19-5A77-4B3B-9DB8-733443C973A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Brochure.dotx</Template>
  <TotalTime>12</TotalTime>
  <Pages>5</Pages>
  <Words>103</Words>
  <Characters>589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Praparn Lungpoonlap</dc:creator>
  <cp:keywords/>
  <dc:description/>
  <cp:lastModifiedBy>Praparn Lungpoonlap</cp:lastModifiedBy>
  <cp:revision>9</cp:revision>
  <dcterms:created xsi:type="dcterms:W3CDTF">2018-02-19T15:30:00Z</dcterms:created>
  <dcterms:modified xsi:type="dcterms:W3CDTF">2018-02-21T01:36:00Z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AssetID">
    <vt:lpwstr>TF10002065</vt:lpwstr>
  </property>
</Properties>
</file>